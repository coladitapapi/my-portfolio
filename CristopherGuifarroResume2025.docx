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651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Caption w:val="Layout table"/>
        <w:tblDescription w:val="Layout table for name, contact info, and objective"/>
      </w:tblPr>
      <w:tblGrid>
        <w:gridCol w:w="9360"/>
      </w:tblGrid>
      <w:tr w:rsidR="00692703" w:rsidRPr="00F9034B" w14:paraId="5E79C6B2" w14:textId="77777777" w:rsidTr="009273ED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5910B3F5" w14:textId="7EDA46FE" w:rsidR="00692703" w:rsidRPr="00F55569" w:rsidRDefault="008960D9" w:rsidP="009273ED">
            <w:pPr>
              <w:pStyle w:val="Title"/>
              <w:rPr>
                <w:color w:val="000000" w:themeColor="text1"/>
                <w:lang w:val="fr-FR"/>
              </w:rPr>
            </w:pPr>
            <w:r w:rsidRPr="00F55569">
              <w:rPr>
                <w:color w:val="000000" w:themeColor="text1"/>
              </w:rPr>
              <w:t xml:space="preserve">Cristopher </w:t>
            </w:r>
            <w:r w:rsidRPr="00C66590">
              <w:rPr>
                <w:color w:val="000000" w:themeColor="text1"/>
              </w:rPr>
              <w:t>Guifarro</w:t>
            </w:r>
          </w:p>
          <w:p w14:paraId="70D4AFAB" w14:textId="31A1A948" w:rsidR="00692703" w:rsidRPr="00F9034B" w:rsidRDefault="008960D9" w:rsidP="009273ED">
            <w:pPr>
              <w:pStyle w:val="ContactInfo"/>
              <w:rPr>
                <w:lang w:val="fr-FR"/>
              </w:rPr>
            </w:pPr>
            <w:r>
              <w:t>Raleigh, North Carolina</w:t>
            </w:r>
            <w:r w:rsidR="009A0508" w:rsidRPr="00F9034B">
              <w:rPr>
                <w:lang w:val="fr-FR"/>
              </w:rPr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E6B974A6B8769144BAA0A08F223D96ED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F9034B">
                  <w:rPr>
                    <w:lang w:val="fr-FR"/>
                  </w:rPr>
                  <w:t>·</w:t>
                </w:r>
              </w:sdtContent>
            </w:sdt>
            <w:r w:rsidR="009A0508" w:rsidRPr="00F9034B">
              <w:rPr>
                <w:lang w:val="fr-FR"/>
              </w:rPr>
              <w:t xml:space="preserve"> </w:t>
            </w:r>
            <w:r>
              <w:t xml:space="preserve">(919) </w:t>
            </w:r>
            <w:r w:rsidR="00610FA1">
              <w:t>559-9278</w:t>
            </w:r>
          </w:p>
          <w:p w14:paraId="2A642204" w14:textId="6C6A217D" w:rsidR="00692703" w:rsidRPr="00F9034B" w:rsidRDefault="000B2DB4" w:rsidP="009273ED">
            <w:pPr>
              <w:pStyle w:val="ContactInfoEmphasis"/>
              <w:contextualSpacing w:val="0"/>
              <w:rPr>
                <w:lang w:val="fr-FR"/>
              </w:rPr>
            </w:pPr>
            <w:r>
              <w:rPr>
                <w:color w:val="000000" w:themeColor="text1"/>
              </w:rPr>
              <w:t>g</w:t>
            </w:r>
            <w:r w:rsidR="008960D9" w:rsidRPr="00F55569">
              <w:rPr>
                <w:color w:val="000000" w:themeColor="text1"/>
              </w:rPr>
              <w:t>uifarro.cristopher@hotmail.com</w:t>
            </w:r>
          </w:p>
        </w:tc>
      </w:tr>
      <w:tr w:rsidR="009571D8" w:rsidRPr="00CF1A49" w14:paraId="29C7B562" w14:textId="77777777" w:rsidTr="009273ED">
        <w:tc>
          <w:tcPr>
            <w:tcW w:w="9360" w:type="dxa"/>
            <w:tcMar>
              <w:top w:w="432" w:type="dxa"/>
            </w:tcMar>
          </w:tcPr>
          <w:tbl>
            <w:tblPr>
              <w:tblStyle w:val="TableGrid"/>
              <w:tblpPr w:leftFromText="180" w:rightFromText="180" w:vertAnchor="text" w:horzAnchor="margin" w:tblpY="-128"/>
              <w:tblW w:w="2783" w:type="pct"/>
              <w:tblBorders>
                <w:left w:val="dotted" w:sz="18" w:space="0" w:color="BFBFBF" w:themeColor="background1" w:themeShade="BF"/>
              </w:tblBorders>
              <w:tblCellMar>
                <w:left w:w="576" w:type="dxa"/>
                <w:right w:w="0" w:type="dxa"/>
              </w:tblCellMar>
              <w:tblLook w:val="04A0" w:firstRow="1" w:lastRow="0" w:firstColumn="1" w:lastColumn="0" w:noHBand="0" w:noVBand="1"/>
              <w:tblDescription w:val="Experience layout table"/>
            </w:tblPr>
            <w:tblGrid>
              <w:gridCol w:w="5197"/>
            </w:tblGrid>
            <w:tr w:rsidR="009273ED" w:rsidRPr="00CF1A49" w14:paraId="42D51D51" w14:textId="77777777" w:rsidTr="00BC51B7">
              <w:trPr>
                <w:cantSplit/>
                <w:trHeight w:val="2989"/>
              </w:trPr>
              <w:tc>
                <w:tcPr>
                  <w:tcW w:w="5197" w:type="dxa"/>
                </w:tcPr>
                <w:p w14:paraId="0A90B871" w14:textId="2459CCCC" w:rsidR="00AA0B0C" w:rsidRPr="00E566FD" w:rsidRDefault="0039122F" w:rsidP="0039122F">
                  <w:pPr>
                    <w:pStyle w:val="Heading3"/>
                    <w:contextualSpacing w:val="0"/>
                    <w:rPr>
                      <w:sz w:val="16"/>
                      <w:szCs w:val="16"/>
                    </w:rPr>
                  </w:pPr>
                  <w:r w:rsidRPr="00E566FD">
                    <w:rPr>
                      <w:sz w:val="16"/>
                      <w:szCs w:val="16"/>
                    </w:rPr>
                    <w:t>January</w:t>
                  </w:r>
                  <w:r w:rsidR="00AA0B0C" w:rsidRPr="00E566FD">
                    <w:rPr>
                      <w:sz w:val="16"/>
                      <w:szCs w:val="16"/>
                    </w:rPr>
                    <w:t xml:space="preserve"> 202</w:t>
                  </w:r>
                  <w:r w:rsidRPr="00E566FD">
                    <w:rPr>
                      <w:sz w:val="16"/>
                      <w:szCs w:val="16"/>
                    </w:rPr>
                    <w:t>4</w:t>
                  </w:r>
                  <w:r w:rsidR="00AA0B0C" w:rsidRPr="00E566FD">
                    <w:rPr>
                      <w:sz w:val="16"/>
                      <w:szCs w:val="16"/>
                    </w:rPr>
                    <w:t xml:space="preserve"> – Present</w:t>
                  </w:r>
                </w:p>
                <w:p w14:paraId="0471CAFD" w14:textId="0DCE338C" w:rsidR="00AA0B0C" w:rsidRPr="00E566FD" w:rsidRDefault="00BE0264" w:rsidP="0039122F">
                  <w:pPr>
                    <w:pStyle w:val="Heading2"/>
                    <w:contextualSpacing w:val="0"/>
                    <w:rPr>
                      <w:color w:val="000000" w:themeColor="text1"/>
                      <w:sz w:val="21"/>
                      <w:szCs w:val="21"/>
                    </w:rPr>
                  </w:pPr>
                  <w:r w:rsidRPr="00E566FD">
                    <w:rPr>
                      <w:color w:val="000000" w:themeColor="text1"/>
                      <w:sz w:val="21"/>
                      <w:szCs w:val="21"/>
                    </w:rPr>
                    <w:t>Customer service associate</w:t>
                  </w:r>
                </w:p>
                <w:p w14:paraId="1E4C737C" w14:textId="0865591A" w:rsidR="00AA0B0C" w:rsidRPr="00E566FD" w:rsidRDefault="0039122F" w:rsidP="0039122F">
                  <w:pPr>
                    <w:pStyle w:val="Heading2"/>
                    <w:rPr>
                      <w:rStyle w:val="SubtleReference"/>
                      <w:sz w:val="16"/>
                      <w:szCs w:val="16"/>
                    </w:rPr>
                  </w:pPr>
                  <w:r w:rsidRPr="00E566FD">
                    <w:rPr>
                      <w:rStyle w:val="SubtleReference"/>
                      <w:sz w:val="16"/>
                      <w:szCs w:val="16"/>
                    </w:rPr>
                    <w:t>Fedex office</w:t>
                  </w:r>
                </w:p>
                <w:p w14:paraId="72739AFF" w14:textId="77777777" w:rsidR="0001747A" w:rsidRDefault="0001747A" w:rsidP="0039122F">
                  <w:pPr>
                    <w:pStyle w:val="ListParagraph"/>
                    <w:numPr>
                      <w:ilvl w:val="0"/>
                      <w:numId w:val="19"/>
                    </w:numPr>
                    <w:rPr>
                      <w:sz w:val="18"/>
                      <w:szCs w:val="18"/>
                    </w:rPr>
                  </w:pPr>
                  <w:r w:rsidRPr="0001747A">
                    <w:rPr>
                      <w:sz w:val="18"/>
                      <w:szCs w:val="18"/>
                    </w:rPr>
                    <w:t>Assist customers with inquiries, requests, and transactions related to FedEx shipping, printing, and other services offered by FedEx Office.</w:t>
                  </w:r>
                </w:p>
                <w:p w14:paraId="22629B4F" w14:textId="77777777" w:rsidR="0001747A" w:rsidRDefault="0001747A" w:rsidP="0039122F">
                  <w:pPr>
                    <w:pStyle w:val="ListParagraph"/>
                    <w:numPr>
                      <w:ilvl w:val="0"/>
                      <w:numId w:val="19"/>
                    </w:numPr>
                    <w:rPr>
                      <w:sz w:val="18"/>
                      <w:szCs w:val="18"/>
                    </w:rPr>
                  </w:pPr>
                  <w:r w:rsidRPr="0001747A">
                    <w:rPr>
                      <w:sz w:val="18"/>
                      <w:szCs w:val="18"/>
                    </w:rPr>
                    <w:t>Facilitate international shipping services for customers, including providing information on customs regulations, documentation requirements, and transit times for packages sent to different countries.</w:t>
                  </w:r>
                </w:p>
                <w:p w14:paraId="0F7BF730" w14:textId="77777777" w:rsidR="0001747A" w:rsidRDefault="0001747A" w:rsidP="0039122F">
                  <w:pPr>
                    <w:pStyle w:val="ListParagraph"/>
                    <w:numPr>
                      <w:ilvl w:val="0"/>
                      <w:numId w:val="19"/>
                    </w:numPr>
                    <w:rPr>
                      <w:sz w:val="18"/>
                      <w:szCs w:val="18"/>
                    </w:rPr>
                  </w:pPr>
                  <w:r w:rsidRPr="0001747A">
                    <w:rPr>
                      <w:sz w:val="18"/>
                      <w:szCs w:val="18"/>
                    </w:rPr>
                    <w:t>Offer basic technical support and troubleshooting assistance to customers using FedEx Office equipment, such as printers and copiers.</w:t>
                  </w:r>
                </w:p>
                <w:p w14:paraId="6DA3EDED" w14:textId="48A30546" w:rsidR="0001747A" w:rsidRPr="00104AC3" w:rsidRDefault="0001747A" w:rsidP="00104AC3">
                  <w:pPr>
                    <w:pStyle w:val="ListParagraph"/>
                    <w:numPr>
                      <w:ilvl w:val="0"/>
                      <w:numId w:val="19"/>
                    </w:numPr>
                    <w:rPr>
                      <w:sz w:val="18"/>
                      <w:szCs w:val="18"/>
                    </w:rPr>
                  </w:pPr>
                  <w:r w:rsidRPr="0001747A">
                    <w:rPr>
                      <w:sz w:val="18"/>
                      <w:szCs w:val="18"/>
                    </w:rPr>
                    <w:t>Assist customers with printing and design projects, including making posters, canvases, mounting large images, laminating mounts, making flyers, banners, and processing print orders.</w:t>
                  </w:r>
                </w:p>
                <w:p w14:paraId="1D26CE59" w14:textId="77777777" w:rsidR="0001747A" w:rsidRPr="0001747A" w:rsidRDefault="0001747A" w:rsidP="0001747A">
                  <w:pPr>
                    <w:pStyle w:val="ListParagraph"/>
                    <w:rPr>
                      <w:rStyle w:val="SubtleReference"/>
                      <w:b w:val="0"/>
                      <w:smallCaps w:val="0"/>
                      <w:sz w:val="18"/>
                      <w:szCs w:val="18"/>
                    </w:rPr>
                  </w:pPr>
                </w:p>
                <w:p w14:paraId="07498E82" w14:textId="19CF9576" w:rsidR="0039122F" w:rsidRPr="00E566FD" w:rsidRDefault="0039122F" w:rsidP="0039122F">
                  <w:pPr>
                    <w:pStyle w:val="Heading3"/>
                    <w:contextualSpacing w:val="0"/>
                    <w:rPr>
                      <w:sz w:val="16"/>
                      <w:szCs w:val="16"/>
                    </w:rPr>
                  </w:pPr>
                  <w:r w:rsidRPr="00E566FD">
                    <w:rPr>
                      <w:sz w:val="16"/>
                      <w:szCs w:val="16"/>
                    </w:rPr>
                    <w:t xml:space="preserve">August 2023 – </w:t>
                  </w:r>
                  <w:r w:rsidR="0001747A" w:rsidRPr="00E566FD">
                    <w:rPr>
                      <w:sz w:val="16"/>
                      <w:szCs w:val="16"/>
                    </w:rPr>
                    <w:t>december 2023</w:t>
                  </w:r>
                </w:p>
                <w:p w14:paraId="2BECB977" w14:textId="77777777" w:rsidR="0039122F" w:rsidRPr="00E566FD" w:rsidRDefault="0039122F" w:rsidP="0039122F">
                  <w:pPr>
                    <w:pStyle w:val="Heading2"/>
                    <w:contextualSpacing w:val="0"/>
                    <w:rPr>
                      <w:color w:val="000000" w:themeColor="text1"/>
                      <w:sz w:val="21"/>
                      <w:szCs w:val="21"/>
                    </w:rPr>
                  </w:pPr>
                  <w:r w:rsidRPr="00E566FD">
                    <w:rPr>
                      <w:color w:val="000000" w:themeColor="text1"/>
                      <w:sz w:val="21"/>
                      <w:szCs w:val="21"/>
                    </w:rPr>
                    <w:t>Spa associate</w:t>
                  </w:r>
                </w:p>
                <w:p w14:paraId="3393D276" w14:textId="77777777" w:rsidR="0039122F" w:rsidRPr="00E566FD" w:rsidRDefault="0039122F" w:rsidP="0039122F">
                  <w:pPr>
                    <w:pStyle w:val="Heading2"/>
                    <w:rPr>
                      <w:rStyle w:val="SubtleReference"/>
                      <w:sz w:val="16"/>
                      <w:szCs w:val="16"/>
                    </w:rPr>
                  </w:pPr>
                  <w:r w:rsidRPr="00E566FD">
                    <w:rPr>
                      <w:rStyle w:val="SubtleReference"/>
                      <w:sz w:val="16"/>
                      <w:szCs w:val="16"/>
                    </w:rPr>
                    <w:t>Hand and stone SPA and facials</w:t>
                  </w:r>
                </w:p>
                <w:p w14:paraId="48FDD69A" w14:textId="77777777" w:rsidR="0039122F" w:rsidRDefault="0039122F" w:rsidP="0039122F">
                  <w:pPr>
                    <w:pStyle w:val="ListParagraph"/>
                    <w:numPr>
                      <w:ilvl w:val="0"/>
                      <w:numId w:val="19"/>
                    </w:numPr>
                    <w:rPr>
                      <w:sz w:val="18"/>
                      <w:szCs w:val="18"/>
                    </w:rPr>
                  </w:pPr>
                  <w:r w:rsidRPr="00B35EFB">
                    <w:rPr>
                      <w:sz w:val="18"/>
                      <w:szCs w:val="18"/>
                    </w:rPr>
                    <w:t>Provided exceptional customer service by addressing inquiries, explaining spa services, and helping clients make informed choices.</w:t>
                  </w:r>
                </w:p>
                <w:p w14:paraId="4D1EB4B3" w14:textId="77777777" w:rsidR="0039122F" w:rsidRDefault="0039122F" w:rsidP="0039122F">
                  <w:pPr>
                    <w:pStyle w:val="ListParagraph"/>
                    <w:numPr>
                      <w:ilvl w:val="0"/>
                      <w:numId w:val="19"/>
                    </w:numPr>
                    <w:rPr>
                      <w:sz w:val="18"/>
                      <w:szCs w:val="18"/>
                    </w:rPr>
                  </w:pPr>
                  <w:r w:rsidRPr="000B2DB4">
                    <w:rPr>
                      <w:sz w:val="18"/>
                      <w:szCs w:val="18"/>
                    </w:rPr>
                    <w:t>Implemented an efficient appointment booking system, resulting in reduced scheduling conflicts and improved client satisfaction.</w:t>
                  </w:r>
                </w:p>
                <w:p w14:paraId="2E07204E" w14:textId="77777777" w:rsidR="0039122F" w:rsidRDefault="0039122F" w:rsidP="0039122F">
                  <w:pPr>
                    <w:pStyle w:val="ListParagraph"/>
                    <w:numPr>
                      <w:ilvl w:val="0"/>
                      <w:numId w:val="19"/>
                    </w:numPr>
                    <w:rPr>
                      <w:sz w:val="18"/>
                      <w:szCs w:val="18"/>
                    </w:rPr>
                  </w:pPr>
                  <w:r w:rsidRPr="000B2DB4">
                    <w:rPr>
                      <w:sz w:val="18"/>
                      <w:szCs w:val="18"/>
                    </w:rPr>
                    <w:t>Handled payment transactions, including credit card processing and cash handling, with a strong focus on accuracy and security.</w:t>
                  </w:r>
                </w:p>
                <w:p w14:paraId="3AA31BC7" w14:textId="283F3A49" w:rsidR="0039122F" w:rsidRPr="00104AC3" w:rsidRDefault="0039122F" w:rsidP="0039122F">
                  <w:pPr>
                    <w:pStyle w:val="ListParagraph"/>
                    <w:numPr>
                      <w:ilvl w:val="0"/>
                      <w:numId w:val="19"/>
                    </w:numPr>
                    <w:rPr>
                      <w:rStyle w:val="SubtleReference"/>
                      <w:b w:val="0"/>
                      <w:smallCaps w:val="0"/>
                      <w:sz w:val="18"/>
                      <w:szCs w:val="18"/>
                    </w:rPr>
                  </w:pPr>
                  <w:r w:rsidRPr="000B2DB4">
                    <w:rPr>
                      <w:sz w:val="18"/>
                      <w:szCs w:val="18"/>
                    </w:rPr>
                    <w:t>Managed administrative duties such as maintaining client records, updating databases, and filing paperwork accurately.</w:t>
                  </w:r>
                </w:p>
                <w:p w14:paraId="784D463F" w14:textId="77777777" w:rsidR="00AA0B0C" w:rsidRPr="00E566FD" w:rsidRDefault="00AA0B0C" w:rsidP="0039122F">
                  <w:pPr>
                    <w:pStyle w:val="Heading3"/>
                    <w:contextualSpacing w:val="0"/>
                    <w:rPr>
                      <w:sz w:val="16"/>
                      <w:szCs w:val="16"/>
                    </w:rPr>
                  </w:pPr>
                </w:p>
                <w:p w14:paraId="3FBCBFF1" w14:textId="6E63ED3A" w:rsidR="00D072FB" w:rsidRPr="00E566FD" w:rsidRDefault="00D072FB" w:rsidP="0039122F">
                  <w:pPr>
                    <w:pStyle w:val="Heading3"/>
                    <w:contextualSpacing w:val="0"/>
                    <w:rPr>
                      <w:sz w:val="16"/>
                      <w:szCs w:val="16"/>
                    </w:rPr>
                  </w:pPr>
                  <w:r w:rsidRPr="00E566FD">
                    <w:rPr>
                      <w:sz w:val="16"/>
                      <w:szCs w:val="16"/>
                    </w:rPr>
                    <w:t xml:space="preserve">July  2023 – </w:t>
                  </w:r>
                  <w:r w:rsidR="00AA0B0C" w:rsidRPr="00E566FD">
                    <w:rPr>
                      <w:sz w:val="16"/>
                      <w:szCs w:val="16"/>
                    </w:rPr>
                    <w:t>August 2023</w:t>
                  </w:r>
                </w:p>
                <w:p w14:paraId="1A64B2D4" w14:textId="6B3BDF92" w:rsidR="00D072FB" w:rsidRPr="00E566FD" w:rsidRDefault="00D072FB" w:rsidP="0039122F">
                  <w:pPr>
                    <w:pStyle w:val="Heading2"/>
                    <w:contextualSpacing w:val="0"/>
                    <w:rPr>
                      <w:color w:val="000000" w:themeColor="text1"/>
                      <w:sz w:val="21"/>
                      <w:szCs w:val="21"/>
                    </w:rPr>
                  </w:pPr>
                  <w:r w:rsidRPr="00E566FD">
                    <w:rPr>
                      <w:color w:val="000000" w:themeColor="text1"/>
                      <w:sz w:val="21"/>
                      <w:szCs w:val="21"/>
                    </w:rPr>
                    <w:t>Soccer Shots Coach</w:t>
                  </w:r>
                </w:p>
                <w:p w14:paraId="11076786" w14:textId="01E57D9C" w:rsidR="00D072FB" w:rsidRPr="00E566FD" w:rsidRDefault="00D072FB" w:rsidP="0039122F">
                  <w:pPr>
                    <w:pStyle w:val="Heading2"/>
                    <w:rPr>
                      <w:rStyle w:val="SubtleReference"/>
                      <w:sz w:val="16"/>
                      <w:szCs w:val="16"/>
                    </w:rPr>
                  </w:pPr>
                  <w:r w:rsidRPr="00E566FD">
                    <w:rPr>
                      <w:rStyle w:val="SubtleReference"/>
                      <w:sz w:val="16"/>
                      <w:szCs w:val="16"/>
                    </w:rPr>
                    <w:t>Soccer shots</w:t>
                  </w:r>
                </w:p>
                <w:p w14:paraId="0A8D04C4" w14:textId="77777777" w:rsidR="00414528" w:rsidRPr="00291F77" w:rsidRDefault="00414528" w:rsidP="0039122F">
                  <w:pPr>
                    <w:pStyle w:val="ListParagraph"/>
                    <w:numPr>
                      <w:ilvl w:val="0"/>
                      <w:numId w:val="19"/>
                    </w:numPr>
                    <w:rPr>
                      <w:sz w:val="18"/>
                      <w:szCs w:val="18"/>
                    </w:rPr>
                  </w:pPr>
                  <w:r w:rsidRPr="00291F77">
                    <w:rPr>
                      <w:sz w:val="18"/>
                      <w:szCs w:val="18"/>
                    </w:rPr>
                    <w:t>Instruct and mentor children aged 2-8 in the fundamentals of soccer, fostering their physical and social development.</w:t>
                  </w:r>
                </w:p>
                <w:p w14:paraId="04E3A1DC" w14:textId="77777777" w:rsidR="00414528" w:rsidRPr="00291F77" w:rsidRDefault="00414528" w:rsidP="0039122F">
                  <w:pPr>
                    <w:pStyle w:val="ListParagraph"/>
                    <w:numPr>
                      <w:ilvl w:val="0"/>
                      <w:numId w:val="19"/>
                    </w:numPr>
                    <w:rPr>
                      <w:sz w:val="18"/>
                      <w:szCs w:val="18"/>
                    </w:rPr>
                  </w:pPr>
                  <w:r w:rsidRPr="00291F77">
                    <w:rPr>
                      <w:sz w:val="18"/>
                      <w:szCs w:val="18"/>
                    </w:rPr>
                    <w:t xml:space="preserve">Organize and lead engaging drills, exercises, and games that promote skill development, sportsmanship, and a love for the sport. </w:t>
                  </w:r>
                </w:p>
                <w:p w14:paraId="2FECFAAE" w14:textId="77777777" w:rsidR="00414528" w:rsidRPr="00291F77" w:rsidRDefault="00414528" w:rsidP="0039122F">
                  <w:pPr>
                    <w:pStyle w:val="ListParagraph"/>
                    <w:numPr>
                      <w:ilvl w:val="0"/>
                      <w:numId w:val="19"/>
                    </w:numPr>
                    <w:rPr>
                      <w:sz w:val="18"/>
                      <w:szCs w:val="18"/>
                    </w:rPr>
                  </w:pPr>
                  <w:r w:rsidRPr="00291F77">
                    <w:rPr>
                      <w:sz w:val="18"/>
                      <w:szCs w:val="18"/>
                    </w:rPr>
                    <w:t>Collaborate with a team of coaches to ensure consistent program quality and share best practices.</w:t>
                  </w:r>
                </w:p>
                <w:p w14:paraId="154EC92B" w14:textId="77777777" w:rsidR="00414528" w:rsidRPr="00291F77" w:rsidRDefault="00414528" w:rsidP="0039122F">
                  <w:pPr>
                    <w:pStyle w:val="ListParagraph"/>
                    <w:numPr>
                      <w:ilvl w:val="0"/>
                      <w:numId w:val="19"/>
                    </w:numPr>
                    <w:rPr>
                      <w:sz w:val="18"/>
                      <w:szCs w:val="18"/>
                    </w:rPr>
                  </w:pPr>
                  <w:r w:rsidRPr="00291F77">
                    <w:rPr>
                      <w:sz w:val="18"/>
                      <w:szCs w:val="18"/>
                    </w:rPr>
                    <w:t>Develop and implement age-appropriate soccer curriculum designed to improve motor skills, coordination, and teamwork.</w:t>
                  </w:r>
                  <w:r w:rsidRPr="00291F77">
                    <w:rPr>
                      <w:rFonts w:ascii="Segoe UI" w:hAnsi="Segoe UI" w:cs="Segoe UI"/>
                      <w:color w:val="D1D5DB"/>
                      <w:sz w:val="18"/>
                      <w:szCs w:val="18"/>
                      <w:shd w:val="clear" w:color="auto" w:fill="444654"/>
                    </w:rPr>
                    <w:t xml:space="preserve"> </w:t>
                  </w:r>
                </w:p>
                <w:p w14:paraId="1E7FA2C1" w14:textId="4F0242D2" w:rsidR="0042131D" w:rsidRPr="00104AC3" w:rsidRDefault="00414528" w:rsidP="0039122F">
                  <w:pPr>
                    <w:pStyle w:val="ListParagraph"/>
                    <w:numPr>
                      <w:ilvl w:val="0"/>
                      <w:numId w:val="19"/>
                    </w:numPr>
                    <w:rPr>
                      <w:sz w:val="18"/>
                      <w:szCs w:val="18"/>
                    </w:rPr>
                  </w:pPr>
                  <w:r w:rsidRPr="00291F77">
                    <w:rPr>
                      <w:sz w:val="18"/>
                      <w:szCs w:val="18"/>
                    </w:rPr>
                    <w:lastRenderedPageBreak/>
                    <w:t>Effectively communicate and interact with parents and guardians, providing updates on children's progress and program activities</w:t>
                  </w:r>
                  <w:r w:rsidR="00946126">
                    <w:rPr>
                      <w:sz w:val="18"/>
                      <w:szCs w:val="18"/>
                    </w:rPr>
                    <w:t>.</w:t>
                  </w:r>
                </w:p>
                <w:p w14:paraId="31D78597" w14:textId="77777777" w:rsidR="0042131D" w:rsidRPr="00E566FD" w:rsidRDefault="0042131D" w:rsidP="0039122F">
                  <w:pPr>
                    <w:pStyle w:val="Heading3"/>
                    <w:contextualSpacing w:val="0"/>
                    <w:rPr>
                      <w:sz w:val="16"/>
                      <w:szCs w:val="16"/>
                    </w:rPr>
                  </w:pPr>
                </w:p>
                <w:p w14:paraId="2D4F1F67" w14:textId="1E3E88AD" w:rsidR="009273ED" w:rsidRPr="00E566FD" w:rsidRDefault="009273ED" w:rsidP="0039122F">
                  <w:pPr>
                    <w:pStyle w:val="Heading3"/>
                    <w:contextualSpacing w:val="0"/>
                    <w:rPr>
                      <w:sz w:val="16"/>
                      <w:szCs w:val="16"/>
                    </w:rPr>
                  </w:pPr>
                  <w:r w:rsidRPr="00E566FD">
                    <w:rPr>
                      <w:sz w:val="16"/>
                      <w:szCs w:val="16"/>
                    </w:rPr>
                    <w:t xml:space="preserve">October 2021 – </w:t>
                  </w:r>
                  <w:r w:rsidR="00104AC3" w:rsidRPr="00E566FD">
                    <w:rPr>
                      <w:sz w:val="16"/>
                      <w:szCs w:val="16"/>
                    </w:rPr>
                    <w:t>July</w:t>
                  </w:r>
                  <w:r w:rsidRPr="00E566FD">
                    <w:rPr>
                      <w:sz w:val="16"/>
                      <w:szCs w:val="16"/>
                    </w:rPr>
                    <w:t xml:space="preserve"> 202</w:t>
                  </w:r>
                  <w:r w:rsidR="00104AC3" w:rsidRPr="00E566FD">
                    <w:rPr>
                      <w:sz w:val="16"/>
                      <w:szCs w:val="16"/>
                    </w:rPr>
                    <w:t>3</w:t>
                  </w:r>
                </w:p>
                <w:p w14:paraId="4F748D88" w14:textId="77777777" w:rsidR="009273ED" w:rsidRPr="00E566FD" w:rsidRDefault="009273ED" w:rsidP="0039122F">
                  <w:pPr>
                    <w:pStyle w:val="Heading2"/>
                    <w:rPr>
                      <w:color w:val="000000" w:themeColor="text1"/>
                      <w:sz w:val="21"/>
                      <w:szCs w:val="21"/>
                    </w:rPr>
                  </w:pPr>
                  <w:r w:rsidRPr="00E566FD">
                    <w:rPr>
                      <w:color w:val="000000" w:themeColor="text1"/>
                      <w:sz w:val="21"/>
                      <w:szCs w:val="21"/>
                    </w:rPr>
                    <w:t>PT Style and Tech consultant</w:t>
                  </w:r>
                </w:p>
                <w:p w14:paraId="45666F73" w14:textId="77777777" w:rsidR="009273ED" w:rsidRPr="00E566FD" w:rsidRDefault="009273ED" w:rsidP="0039122F">
                  <w:pPr>
                    <w:pStyle w:val="Heading2"/>
                    <w:rPr>
                      <w:rStyle w:val="SubtleReference"/>
                      <w:sz w:val="16"/>
                      <w:szCs w:val="16"/>
                    </w:rPr>
                  </w:pPr>
                  <w:r w:rsidRPr="00E566FD">
                    <w:rPr>
                      <w:rStyle w:val="SubtleReference"/>
                      <w:sz w:val="16"/>
                      <w:szCs w:val="16"/>
                    </w:rPr>
                    <w:t>Target</w:t>
                  </w:r>
                </w:p>
                <w:p w14:paraId="1205EB63" w14:textId="77777777" w:rsidR="001006AA" w:rsidRPr="00291F77" w:rsidRDefault="001006AA" w:rsidP="0039122F">
                  <w:pPr>
                    <w:pStyle w:val="ListParagraph"/>
                    <w:numPr>
                      <w:ilvl w:val="0"/>
                      <w:numId w:val="19"/>
                    </w:numPr>
                    <w:rPr>
                      <w:sz w:val="18"/>
                      <w:szCs w:val="18"/>
                    </w:rPr>
                  </w:pPr>
                  <w:r w:rsidRPr="00291F77">
                    <w:rPr>
                      <w:sz w:val="18"/>
                      <w:szCs w:val="18"/>
                    </w:rPr>
                    <w:t>Demonstrated expertise in industry trends, guiding customers in style choices.</w:t>
                  </w:r>
                </w:p>
                <w:p w14:paraId="5B7EDC56" w14:textId="4CC3E3C5" w:rsidR="009273ED" w:rsidRPr="00291F77" w:rsidRDefault="009273ED" w:rsidP="0039122F">
                  <w:pPr>
                    <w:pStyle w:val="ListParagraph"/>
                    <w:numPr>
                      <w:ilvl w:val="0"/>
                      <w:numId w:val="19"/>
                    </w:numPr>
                    <w:rPr>
                      <w:sz w:val="18"/>
                      <w:szCs w:val="18"/>
                    </w:rPr>
                  </w:pPr>
                  <w:r w:rsidRPr="00291F77">
                    <w:rPr>
                      <w:sz w:val="18"/>
                      <w:szCs w:val="18"/>
                    </w:rPr>
                    <w:t>Assisting guests with different styles and fits while using selling tactics.</w:t>
                  </w:r>
                </w:p>
                <w:p w14:paraId="2CD7ABDB" w14:textId="77777777" w:rsidR="009273ED" w:rsidRPr="00291F77" w:rsidRDefault="009273ED" w:rsidP="0039122F">
                  <w:pPr>
                    <w:pStyle w:val="ListParagraph"/>
                    <w:numPr>
                      <w:ilvl w:val="0"/>
                      <w:numId w:val="19"/>
                    </w:numPr>
                    <w:rPr>
                      <w:sz w:val="18"/>
                      <w:szCs w:val="18"/>
                    </w:rPr>
                  </w:pPr>
                  <w:r w:rsidRPr="00291F77">
                    <w:rPr>
                      <w:sz w:val="18"/>
                      <w:szCs w:val="18"/>
                    </w:rPr>
                    <w:t xml:space="preserve">Knowledge in tech products including video game trends, connected home lifestyle, tech accessories, TV technology and networking. </w:t>
                  </w:r>
                </w:p>
                <w:p w14:paraId="68E8B783" w14:textId="2696004C" w:rsidR="009273ED" w:rsidRPr="00291F77" w:rsidRDefault="001006AA" w:rsidP="0039122F">
                  <w:pPr>
                    <w:pStyle w:val="ListParagraph"/>
                    <w:numPr>
                      <w:ilvl w:val="0"/>
                      <w:numId w:val="19"/>
                    </w:numPr>
                    <w:rPr>
                      <w:sz w:val="18"/>
                      <w:szCs w:val="18"/>
                    </w:rPr>
                  </w:pPr>
                  <w:r w:rsidRPr="00291F77">
                    <w:rPr>
                      <w:sz w:val="18"/>
                      <w:szCs w:val="18"/>
                    </w:rPr>
                    <w:t>Drove sales in Electronics business, including TV, home electronics, and tech accessories.</w:t>
                  </w:r>
                </w:p>
              </w:tc>
            </w:tr>
            <w:tr w:rsidR="009273ED" w:rsidRPr="00CF1A49" w14:paraId="698611CE" w14:textId="77777777" w:rsidTr="00BC51B7">
              <w:trPr>
                <w:cantSplit/>
                <w:trHeight w:val="1350"/>
              </w:trPr>
              <w:tc>
                <w:tcPr>
                  <w:tcW w:w="5197" w:type="dxa"/>
                  <w:tcMar>
                    <w:top w:w="216" w:type="dxa"/>
                  </w:tcMar>
                </w:tcPr>
                <w:p w14:paraId="04D28884" w14:textId="77777777" w:rsidR="009273ED" w:rsidRPr="00E566FD" w:rsidRDefault="009273ED" w:rsidP="0039122F">
                  <w:pPr>
                    <w:pStyle w:val="Heading3"/>
                    <w:contextualSpacing w:val="0"/>
                    <w:rPr>
                      <w:sz w:val="16"/>
                      <w:szCs w:val="16"/>
                    </w:rPr>
                  </w:pPr>
                  <w:r w:rsidRPr="00E566FD">
                    <w:rPr>
                      <w:sz w:val="16"/>
                      <w:szCs w:val="16"/>
                    </w:rPr>
                    <w:lastRenderedPageBreak/>
                    <w:t>March 2020 – october 2021</w:t>
                  </w:r>
                </w:p>
                <w:p w14:paraId="1BCBEC7F" w14:textId="77777777" w:rsidR="009273ED" w:rsidRPr="00E566FD" w:rsidRDefault="009273ED" w:rsidP="0039122F">
                  <w:pPr>
                    <w:pStyle w:val="Heading2"/>
                    <w:contextualSpacing w:val="0"/>
                    <w:rPr>
                      <w:color w:val="000000" w:themeColor="text1"/>
                      <w:sz w:val="21"/>
                      <w:szCs w:val="21"/>
                    </w:rPr>
                  </w:pPr>
                  <w:r w:rsidRPr="00E566FD">
                    <w:rPr>
                      <w:color w:val="000000" w:themeColor="text1"/>
                      <w:sz w:val="21"/>
                      <w:szCs w:val="21"/>
                    </w:rPr>
                    <w:t>PT sales advisor</w:t>
                  </w:r>
                </w:p>
                <w:p w14:paraId="793C94FB" w14:textId="77777777" w:rsidR="009273ED" w:rsidRPr="00E566FD" w:rsidRDefault="009273ED" w:rsidP="0039122F">
                  <w:pPr>
                    <w:pStyle w:val="Heading2"/>
                    <w:rPr>
                      <w:rStyle w:val="SubtleReference"/>
                      <w:sz w:val="16"/>
                      <w:szCs w:val="16"/>
                    </w:rPr>
                  </w:pPr>
                  <w:r w:rsidRPr="00E566FD">
                    <w:rPr>
                      <w:rStyle w:val="SubtleReference"/>
                      <w:sz w:val="16"/>
                      <w:szCs w:val="16"/>
                    </w:rPr>
                    <w:t>H&amp;M</w:t>
                  </w:r>
                </w:p>
                <w:p w14:paraId="73CB1075" w14:textId="53BCA63D" w:rsidR="00BC51B7" w:rsidRPr="00291F77" w:rsidRDefault="00BC51B7" w:rsidP="0039122F">
                  <w:pPr>
                    <w:pStyle w:val="ListParagraph"/>
                    <w:numPr>
                      <w:ilvl w:val="0"/>
                      <w:numId w:val="17"/>
                    </w:numPr>
                    <w:rPr>
                      <w:sz w:val="18"/>
                      <w:szCs w:val="18"/>
                    </w:rPr>
                  </w:pPr>
                  <w:r w:rsidRPr="00291F77">
                    <w:rPr>
                      <w:sz w:val="18"/>
                      <w:szCs w:val="18"/>
                    </w:rPr>
                    <w:t>Arranged garments attractively to maximize presentation and appeal.</w:t>
                  </w:r>
                </w:p>
                <w:p w14:paraId="44921A2F" w14:textId="6184615F" w:rsidR="00BC51B7" w:rsidRPr="00291F77" w:rsidRDefault="00BC51B7" w:rsidP="0039122F">
                  <w:pPr>
                    <w:pStyle w:val="ListParagraph"/>
                    <w:numPr>
                      <w:ilvl w:val="0"/>
                      <w:numId w:val="17"/>
                    </w:numPr>
                    <w:rPr>
                      <w:sz w:val="18"/>
                      <w:szCs w:val="18"/>
                    </w:rPr>
                  </w:pPr>
                  <w:r w:rsidRPr="00291F77">
                    <w:rPr>
                      <w:sz w:val="18"/>
                      <w:szCs w:val="18"/>
                    </w:rPr>
                    <w:t>Assisted customers in locating merchandise and completed purchases efficiently.</w:t>
                  </w:r>
                </w:p>
                <w:p w14:paraId="077C1F3B" w14:textId="2F2DDF61" w:rsidR="00BC51B7" w:rsidRPr="00291F77" w:rsidRDefault="00BC51B7" w:rsidP="0039122F">
                  <w:pPr>
                    <w:pStyle w:val="ListParagraph"/>
                    <w:numPr>
                      <w:ilvl w:val="0"/>
                      <w:numId w:val="17"/>
                    </w:numPr>
                    <w:rPr>
                      <w:sz w:val="18"/>
                      <w:szCs w:val="18"/>
                    </w:rPr>
                  </w:pPr>
                  <w:r w:rsidRPr="00291F77">
                    <w:rPr>
                      <w:sz w:val="18"/>
                      <w:szCs w:val="18"/>
                    </w:rPr>
                    <w:t>Operated cash registers and provided excellent customer service.</w:t>
                  </w:r>
                </w:p>
                <w:p w14:paraId="0F131129" w14:textId="44A50FAA" w:rsidR="009273ED" w:rsidRDefault="00BC51B7" w:rsidP="0039122F">
                  <w:pPr>
                    <w:pStyle w:val="ListParagraph"/>
                    <w:numPr>
                      <w:ilvl w:val="0"/>
                      <w:numId w:val="17"/>
                    </w:numPr>
                  </w:pPr>
                  <w:r w:rsidRPr="00291F77">
                    <w:rPr>
                      <w:sz w:val="18"/>
                      <w:szCs w:val="18"/>
                    </w:rPr>
                    <w:t>Contributed to visual merchandising efforts.</w:t>
                  </w:r>
                </w:p>
              </w:tc>
            </w:tr>
          </w:tbl>
          <w:p w14:paraId="156EC83E" w14:textId="56049D3B" w:rsidR="00982FD8" w:rsidRPr="00291F77" w:rsidRDefault="001006AA" w:rsidP="00D5483D">
            <w:pPr>
              <w:rPr>
                <w:b/>
                <w:bCs/>
                <w:sz w:val="26"/>
                <w:szCs w:val="26"/>
              </w:rPr>
            </w:pPr>
            <w:r w:rsidRPr="00291F77">
              <w:rPr>
                <w:b/>
                <w:bCs/>
                <w:sz w:val="26"/>
                <w:szCs w:val="26"/>
              </w:rPr>
              <w:t xml:space="preserve">OBJECTIVE: </w:t>
            </w:r>
          </w:p>
          <w:p w14:paraId="71909A3E" w14:textId="5A9E0DB3" w:rsidR="00D5483D" w:rsidRPr="00291F77" w:rsidRDefault="00D5483D" w:rsidP="00D5483D">
            <w:pPr>
              <w:rPr>
                <w:sz w:val="18"/>
                <w:szCs w:val="18"/>
              </w:rPr>
            </w:pPr>
            <w:r w:rsidRPr="00291F77">
              <w:rPr>
                <w:sz w:val="18"/>
                <w:szCs w:val="18"/>
              </w:rPr>
              <w:t>As a Web Development major with a keen interest in UX Design, I am dedicated to enhancing my skills in designing websites, leveraging technology, delivering exceptional customer service, and expressing</w:t>
            </w:r>
            <w:r w:rsidR="005C3BA2" w:rsidRPr="00291F77">
              <w:rPr>
                <w:sz w:val="18"/>
                <w:szCs w:val="18"/>
              </w:rPr>
              <w:t xml:space="preserve"> </w:t>
            </w:r>
            <w:r w:rsidRPr="00291F77">
              <w:rPr>
                <w:sz w:val="18"/>
                <w:szCs w:val="18"/>
              </w:rPr>
              <w:t>creativity.</w:t>
            </w:r>
          </w:p>
          <w:p w14:paraId="537A3468" w14:textId="77777777" w:rsidR="00D5483D" w:rsidRPr="00D5483D" w:rsidRDefault="00D5483D" w:rsidP="00D5483D"/>
          <w:p w14:paraId="00C8934E" w14:textId="12396B9A" w:rsidR="001755A8" w:rsidRPr="00CF1A49" w:rsidRDefault="001755A8" w:rsidP="009273ED"/>
        </w:tc>
      </w:tr>
    </w:tbl>
    <w:sdt>
      <w:sdtPr>
        <w:alias w:val="Education:"/>
        <w:tag w:val="Education:"/>
        <w:id w:val="-1908763273"/>
        <w:placeholder>
          <w:docPart w:val="A8BDBB9120FB6F49A8596858792103A6"/>
        </w:placeholder>
        <w:temporary/>
        <w:showingPlcHdr/>
        <w15:appearance w15:val="hidden"/>
      </w:sdtPr>
      <w:sdtEndPr/>
      <w:sdtContent>
        <w:p w14:paraId="303B2B6E" w14:textId="77777777" w:rsidR="00DA59AA" w:rsidRPr="00CF1A49" w:rsidRDefault="00DA59AA" w:rsidP="0097790C">
          <w:pPr>
            <w:pStyle w:val="Heading1"/>
          </w:pPr>
          <w:r w:rsidRPr="00E566FD">
            <w:rPr>
              <w:sz w:val="21"/>
              <w:szCs w:val="21"/>
            </w:rPr>
            <w:t>Education</w:t>
          </w:r>
        </w:p>
      </w:sdtContent>
    </w:sdt>
    <w:tbl>
      <w:tblPr>
        <w:tblStyle w:val="TableGrid"/>
        <w:tblW w:w="389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7274"/>
      </w:tblGrid>
      <w:tr w:rsidR="001D0BF1" w:rsidRPr="00CF1A49" w14:paraId="187BE9EC" w14:textId="77777777" w:rsidTr="009273ED">
        <w:trPr>
          <w:trHeight w:val="962"/>
        </w:trPr>
        <w:tc>
          <w:tcPr>
            <w:tcW w:w="7273" w:type="dxa"/>
          </w:tcPr>
          <w:p w14:paraId="68FDF09A" w14:textId="6BCB7B92" w:rsidR="001D0BF1" w:rsidRPr="00E566FD" w:rsidRDefault="00E04E9A" w:rsidP="001D0BF1">
            <w:pPr>
              <w:pStyle w:val="Heading3"/>
              <w:contextualSpacing w:val="0"/>
              <w:rPr>
                <w:sz w:val="18"/>
                <w:szCs w:val="20"/>
              </w:rPr>
            </w:pPr>
            <w:r w:rsidRPr="00E566FD">
              <w:rPr>
                <w:sz w:val="18"/>
                <w:szCs w:val="20"/>
              </w:rPr>
              <w:t>2019 - present</w:t>
            </w:r>
          </w:p>
          <w:p w14:paraId="5C225163" w14:textId="7363E6E6" w:rsidR="00E04E9A" w:rsidRPr="00E566FD" w:rsidRDefault="00E04E9A" w:rsidP="001D0BF1">
            <w:pPr>
              <w:pStyle w:val="Heading2"/>
              <w:contextualSpacing w:val="0"/>
              <w:rPr>
                <w:color w:val="000000" w:themeColor="text1"/>
                <w:sz w:val="21"/>
                <w:szCs w:val="21"/>
              </w:rPr>
            </w:pPr>
            <w:r w:rsidRPr="00E566FD">
              <w:rPr>
                <w:color w:val="000000" w:themeColor="text1"/>
                <w:sz w:val="21"/>
                <w:szCs w:val="21"/>
              </w:rPr>
              <w:t>Web developer ‘</w:t>
            </w:r>
            <w:r w:rsidR="001006AA" w:rsidRPr="00E566FD">
              <w:rPr>
                <w:color w:val="000000" w:themeColor="text1"/>
                <w:sz w:val="21"/>
                <w:szCs w:val="21"/>
              </w:rPr>
              <w:t>associate in applied science</w:t>
            </w:r>
            <w:r w:rsidR="00E52A7A" w:rsidRPr="00E566FD">
              <w:rPr>
                <w:color w:val="000000" w:themeColor="text1"/>
                <w:sz w:val="21"/>
                <w:szCs w:val="21"/>
              </w:rPr>
              <w:t>’</w:t>
            </w:r>
            <w:r w:rsidR="009F4B58" w:rsidRPr="00E566FD">
              <w:rPr>
                <w:color w:val="000000" w:themeColor="text1"/>
                <w:sz w:val="21"/>
                <w:szCs w:val="21"/>
              </w:rPr>
              <w:t>,</w:t>
            </w:r>
            <w:r w:rsidR="001D0BF1" w:rsidRPr="00E566FD">
              <w:rPr>
                <w:color w:val="000000" w:themeColor="text1"/>
                <w:sz w:val="21"/>
                <w:szCs w:val="21"/>
              </w:rPr>
              <w:t xml:space="preserve"> </w:t>
            </w:r>
            <w:r w:rsidR="00D5483D" w:rsidRPr="00E566FD">
              <w:rPr>
                <w:color w:val="000000" w:themeColor="text1"/>
                <w:sz w:val="21"/>
                <w:szCs w:val="21"/>
              </w:rPr>
              <w:t>(Expected May 2024)</w:t>
            </w:r>
          </w:p>
          <w:p w14:paraId="71043562" w14:textId="7B508C46" w:rsidR="001D0BF1" w:rsidRPr="00E566FD" w:rsidRDefault="00E04E9A" w:rsidP="001D0BF1">
            <w:pPr>
              <w:pStyle w:val="Heading2"/>
              <w:contextualSpacing w:val="0"/>
              <w:rPr>
                <w:sz w:val="21"/>
                <w:szCs w:val="21"/>
              </w:rPr>
            </w:pPr>
            <w:r w:rsidRPr="00E566FD">
              <w:rPr>
                <w:rStyle w:val="SubtleReference"/>
                <w:sz w:val="21"/>
                <w:szCs w:val="21"/>
              </w:rPr>
              <w:t>Wake tech community college</w:t>
            </w:r>
          </w:p>
          <w:p w14:paraId="5381FEA5" w14:textId="22A04BD3" w:rsidR="00E04E9A" w:rsidRPr="00E566FD" w:rsidRDefault="00E04E9A" w:rsidP="00E04E9A">
            <w:pPr>
              <w:pStyle w:val="ListBullet"/>
              <w:rPr>
                <w:sz w:val="18"/>
                <w:szCs w:val="18"/>
              </w:rPr>
            </w:pPr>
            <w:r w:rsidRPr="00E566FD">
              <w:rPr>
                <w:sz w:val="18"/>
                <w:szCs w:val="18"/>
              </w:rPr>
              <w:t>Raleigh, NC</w:t>
            </w:r>
          </w:p>
          <w:p w14:paraId="19280916" w14:textId="77777777" w:rsidR="00E04E9A" w:rsidRPr="00E566FD" w:rsidRDefault="00E04E9A" w:rsidP="00E04E9A">
            <w:pPr>
              <w:pStyle w:val="Heading3"/>
              <w:contextualSpacing w:val="0"/>
              <w:rPr>
                <w:sz w:val="18"/>
                <w:szCs w:val="20"/>
              </w:rPr>
            </w:pPr>
          </w:p>
          <w:p w14:paraId="1DE8BBAE" w14:textId="432290F8" w:rsidR="00E04E9A" w:rsidRPr="00E566FD" w:rsidRDefault="00E04E9A" w:rsidP="00E04E9A">
            <w:pPr>
              <w:pStyle w:val="Heading3"/>
              <w:contextualSpacing w:val="0"/>
              <w:rPr>
                <w:sz w:val="18"/>
                <w:szCs w:val="20"/>
              </w:rPr>
            </w:pPr>
            <w:r w:rsidRPr="00E566FD">
              <w:rPr>
                <w:sz w:val="18"/>
                <w:szCs w:val="20"/>
              </w:rPr>
              <w:t>2015 - 2019</w:t>
            </w:r>
          </w:p>
          <w:p w14:paraId="2B1C7E70" w14:textId="77777777" w:rsidR="00E04E9A" w:rsidRPr="00E566FD" w:rsidRDefault="00E04E9A" w:rsidP="00E04E9A">
            <w:pPr>
              <w:pStyle w:val="Heading2"/>
              <w:contextualSpacing w:val="0"/>
              <w:rPr>
                <w:color w:val="000000" w:themeColor="text1"/>
                <w:sz w:val="21"/>
                <w:szCs w:val="21"/>
              </w:rPr>
            </w:pPr>
            <w:r w:rsidRPr="00E566FD">
              <w:rPr>
                <w:color w:val="000000" w:themeColor="text1"/>
                <w:sz w:val="21"/>
                <w:szCs w:val="21"/>
              </w:rPr>
              <w:t>high school diploma,</w:t>
            </w:r>
          </w:p>
          <w:p w14:paraId="0474C7D3" w14:textId="57A5CA93" w:rsidR="00E04E9A" w:rsidRPr="00E566FD" w:rsidRDefault="00E04E9A" w:rsidP="00E04E9A">
            <w:pPr>
              <w:pStyle w:val="Heading2"/>
              <w:contextualSpacing w:val="0"/>
              <w:rPr>
                <w:sz w:val="21"/>
                <w:szCs w:val="21"/>
              </w:rPr>
            </w:pPr>
            <w:r w:rsidRPr="00E566FD">
              <w:rPr>
                <w:sz w:val="21"/>
                <w:szCs w:val="21"/>
              </w:rPr>
              <w:t xml:space="preserve"> </w:t>
            </w:r>
            <w:r w:rsidRPr="00E566FD">
              <w:rPr>
                <w:rStyle w:val="SubtleReference"/>
                <w:sz w:val="21"/>
                <w:szCs w:val="21"/>
              </w:rPr>
              <w:t>millbrook high school</w:t>
            </w:r>
          </w:p>
          <w:p w14:paraId="4A1B6845" w14:textId="42A67D25" w:rsidR="00E04E9A" w:rsidRPr="00CF1A49" w:rsidRDefault="00E04E9A" w:rsidP="00E04E9A">
            <w:pPr>
              <w:pStyle w:val="ListBullet"/>
            </w:pPr>
            <w:r w:rsidRPr="00E566FD">
              <w:rPr>
                <w:sz w:val="18"/>
                <w:szCs w:val="18"/>
              </w:rPr>
              <w:t>Raleigh, NC</w:t>
            </w:r>
          </w:p>
        </w:tc>
      </w:tr>
    </w:tbl>
    <w:sdt>
      <w:sdtPr>
        <w:alias w:val="Skills:"/>
        <w:tag w:val="Skills:"/>
        <w:id w:val="-1392877668"/>
        <w:placeholder>
          <w:docPart w:val="5F10414360B63A4DA33F640A324F0AE2"/>
        </w:placeholder>
        <w:temporary/>
        <w:showingPlcHdr/>
        <w15:appearance w15:val="hidden"/>
      </w:sdtPr>
      <w:sdtEndPr/>
      <w:sdtContent>
        <w:p w14:paraId="64C9C7D1" w14:textId="77777777" w:rsidR="00486277" w:rsidRPr="00CF1A49" w:rsidRDefault="00486277" w:rsidP="00486277">
          <w:pPr>
            <w:pStyle w:val="Heading1"/>
          </w:pPr>
          <w:r w:rsidRPr="00E566FD">
            <w:rPr>
              <w:sz w:val="20"/>
              <w:szCs w:val="20"/>
            </w:rPr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14:paraId="42B0DEE0" w14:textId="77777777" w:rsidTr="00567E29">
        <w:trPr>
          <w:trHeight w:val="85"/>
        </w:trPr>
        <w:tc>
          <w:tcPr>
            <w:tcW w:w="4675" w:type="dxa"/>
          </w:tcPr>
          <w:p w14:paraId="0B0D7661" w14:textId="57BAB17C" w:rsidR="00D5483D" w:rsidRPr="00C11993" w:rsidRDefault="00E04E9A" w:rsidP="00D5483D">
            <w:pPr>
              <w:pStyle w:val="ListBullet"/>
              <w:rPr>
                <w:sz w:val="12"/>
                <w:szCs w:val="12"/>
              </w:rPr>
            </w:pPr>
            <w:r w:rsidRPr="00C11993">
              <w:rPr>
                <w:sz w:val="12"/>
                <w:szCs w:val="12"/>
              </w:rPr>
              <w:t>Computer Skills (Google Suite, Windows, Microsoft Office, IOS)</w:t>
            </w:r>
          </w:p>
          <w:p w14:paraId="68E96DC9" w14:textId="77777777" w:rsidR="00E04E9A" w:rsidRPr="00C11993" w:rsidRDefault="00E04E9A" w:rsidP="00E04E9A">
            <w:pPr>
              <w:pStyle w:val="ListBullet"/>
              <w:rPr>
                <w:sz w:val="12"/>
                <w:szCs w:val="12"/>
              </w:rPr>
            </w:pPr>
            <w:r w:rsidRPr="00C11993">
              <w:rPr>
                <w:sz w:val="12"/>
                <w:szCs w:val="12"/>
              </w:rPr>
              <w:t>Communication</w:t>
            </w:r>
          </w:p>
          <w:p w14:paraId="664B2380" w14:textId="77777777" w:rsidR="00E04E9A" w:rsidRPr="00C11993" w:rsidRDefault="00E04E9A" w:rsidP="00E04E9A">
            <w:pPr>
              <w:pStyle w:val="ListBullet"/>
              <w:rPr>
                <w:sz w:val="12"/>
                <w:szCs w:val="12"/>
              </w:rPr>
            </w:pPr>
            <w:r w:rsidRPr="00C11993">
              <w:rPr>
                <w:sz w:val="12"/>
                <w:szCs w:val="12"/>
              </w:rPr>
              <w:t>Problem Solving</w:t>
            </w:r>
          </w:p>
          <w:p w14:paraId="4D24E6E8" w14:textId="77777777" w:rsidR="00075AD3" w:rsidRPr="00C11993" w:rsidRDefault="00E04E9A" w:rsidP="00075AD3">
            <w:pPr>
              <w:pStyle w:val="ListBullet"/>
              <w:rPr>
                <w:sz w:val="12"/>
                <w:szCs w:val="12"/>
              </w:rPr>
            </w:pPr>
            <w:r w:rsidRPr="00C11993">
              <w:rPr>
                <w:sz w:val="12"/>
                <w:szCs w:val="12"/>
              </w:rPr>
              <w:t xml:space="preserve">Time Management </w:t>
            </w:r>
          </w:p>
          <w:p w14:paraId="18819E0C" w14:textId="15C54CED" w:rsidR="00567E29" w:rsidRPr="00C11993" w:rsidRDefault="00567E29" w:rsidP="00075AD3">
            <w:pPr>
              <w:pStyle w:val="ListBullet"/>
              <w:rPr>
                <w:sz w:val="12"/>
                <w:szCs w:val="12"/>
              </w:rPr>
            </w:pPr>
            <w:r w:rsidRPr="00C11993">
              <w:rPr>
                <w:sz w:val="12"/>
                <w:szCs w:val="12"/>
              </w:rPr>
              <w:t>Graphic Design</w:t>
            </w:r>
          </w:p>
          <w:p w14:paraId="1FB8BAB0" w14:textId="2468B484" w:rsidR="00FB6BC0" w:rsidRPr="00C11993" w:rsidRDefault="00FB6BC0" w:rsidP="00E04E9A">
            <w:pPr>
              <w:pStyle w:val="ListBullet"/>
              <w:rPr>
                <w:sz w:val="12"/>
                <w:szCs w:val="12"/>
              </w:rPr>
            </w:pPr>
            <w:r w:rsidRPr="00C11993">
              <w:rPr>
                <w:sz w:val="12"/>
                <w:szCs w:val="12"/>
              </w:rPr>
              <w:t>HTML5</w:t>
            </w:r>
          </w:p>
          <w:p w14:paraId="6830087D" w14:textId="3CBA00C7" w:rsidR="00FB6BC0" w:rsidRPr="00C11993" w:rsidRDefault="00FB6BC0" w:rsidP="00E04E9A">
            <w:pPr>
              <w:pStyle w:val="ListBullet"/>
              <w:rPr>
                <w:sz w:val="12"/>
                <w:szCs w:val="12"/>
              </w:rPr>
            </w:pPr>
            <w:r w:rsidRPr="00C11993">
              <w:rPr>
                <w:sz w:val="12"/>
                <w:szCs w:val="12"/>
              </w:rPr>
              <w:t>JavaScript</w:t>
            </w:r>
          </w:p>
          <w:p w14:paraId="51BE4893" w14:textId="3A69CF91" w:rsidR="00FB6BC0" w:rsidRPr="00C11993" w:rsidRDefault="00FB6BC0" w:rsidP="00E04E9A">
            <w:pPr>
              <w:pStyle w:val="ListBullet"/>
              <w:rPr>
                <w:sz w:val="12"/>
                <w:szCs w:val="12"/>
              </w:rPr>
            </w:pPr>
            <w:r w:rsidRPr="00C11993">
              <w:rPr>
                <w:sz w:val="12"/>
                <w:szCs w:val="12"/>
              </w:rPr>
              <w:t>UI Design</w:t>
            </w:r>
          </w:p>
          <w:p w14:paraId="7836C5C4" w14:textId="7C24F3DE" w:rsidR="00FB6BC0" w:rsidRPr="00FB6BC0" w:rsidRDefault="00FB6BC0" w:rsidP="00E04E9A">
            <w:pPr>
              <w:pStyle w:val="ListBullet"/>
              <w:rPr>
                <w:sz w:val="18"/>
                <w:szCs w:val="18"/>
              </w:rPr>
            </w:pPr>
            <w:r w:rsidRPr="00C11993">
              <w:rPr>
                <w:sz w:val="12"/>
                <w:szCs w:val="12"/>
              </w:rPr>
              <w:t>CSS</w:t>
            </w:r>
            <w:r w:rsidRPr="00FB6BC0">
              <w:rPr>
                <w:sz w:val="18"/>
                <w:szCs w:val="18"/>
              </w:rPr>
              <w:br/>
            </w:r>
          </w:p>
          <w:p w14:paraId="18B77E80" w14:textId="01AFBEEB" w:rsidR="007D6E71" w:rsidRPr="0085066C" w:rsidRDefault="007D6E71" w:rsidP="0078121C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4675" w:type="dxa"/>
            <w:tcMar>
              <w:left w:w="360" w:type="dxa"/>
            </w:tcMar>
          </w:tcPr>
          <w:p w14:paraId="061A86C5" w14:textId="2FB90C52" w:rsidR="009F4B58" w:rsidRPr="006E1507" w:rsidRDefault="009F4B58" w:rsidP="00E04E9A">
            <w:pPr>
              <w:pStyle w:val="ListBullet"/>
              <w:numPr>
                <w:ilvl w:val="0"/>
                <w:numId w:val="0"/>
              </w:numPr>
            </w:pPr>
          </w:p>
        </w:tc>
      </w:tr>
    </w:tbl>
    <w:p w14:paraId="799FA7E4" w14:textId="61C2C66D" w:rsidR="009273ED" w:rsidRPr="009273ED" w:rsidRDefault="009273ED" w:rsidP="009273ED">
      <w:pPr>
        <w:tabs>
          <w:tab w:val="left" w:pos="1412"/>
        </w:tabs>
      </w:pPr>
    </w:p>
    <w:sectPr w:rsidR="009273ED" w:rsidRPr="009273ED" w:rsidSect="00B123F1">
      <w:footerReference w:type="default" r:id="rId7"/>
      <w:headerReference w:type="first" r:id="rId8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D7345" w14:textId="77777777" w:rsidR="00B123F1" w:rsidRDefault="00B123F1" w:rsidP="0068194B">
      <w:r>
        <w:separator/>
      </w:r>
    </w:p>
    <w:p w14:paraId="4F4BFD73" w14:textId="77777777" w:rsidR="00B123F1" w:rsidRDefault="00B123F1"/>
    <w:p w14:paraId="31470776" w14:textId="77777777" w:rsidR="00B123F1" w:rsidRDefault="00B123F1"/>
  </w:endnote>
  <w:endnote w:type="continuationSeparator" w:id="0">
    <w:p w14:paraId="52E3EC07" w14:textId="77777777" w:rsidR="00B123F1" w:rsidRDefault="00B123F1" w:rsidP="0068194B">
      <w:r>
        <w:continuationSeparator/>
      </w:r>
    </w:p>
    <w:p w14:paraId="0CE29C9E" w14:textId="77777777" w:rsidR="00B123F1" w:rsidRDefault="00B123F1"/>
    <w:p w14:paraId="6C9F053B" w14:textId="77777777" w:rsidR="00B123F1" w:rsidRDefault="00B123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30E41D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CBD68" w14:textId="77777777" w:rsidR="00B123F1" w:rsidRDefault="00B123F1" w:rsidP="0068194B">
      <w:r>
        <w:separator/>
      </w:r>
    </w:p>
    <w:p w14:paraId="6B0B0151" w14:textId="77777777" w:rsidR="00B123F1" w:rsidRDefault="00B123F1"/>
    <w:p w14:paraId="203E65A8" w14:textId="77777777" w:rsidR="00B123F1" w:rsidRDefault="00B123F1"/>
  </w:footnote>
  <w:footnote w:type="continuationSeparator" w:id="0">
    <w:p w14:paraId="55FB5F84" w14:textId="77777777" w:rsidR="00B123F1" w:rsidRDefault="00B123F1" w:rsidP="0068194B">
      <w:r>
        <w:continuationSeparator/>
      </w:r>
    </w:p>
    <w:p w14:paraId="278C27A4" w14:textId="77777777" w:rsidR="00B123F1" w:rsidRDefault="00B123F1"/>
    <w:p w14:paraId="46D98C81" w14:textId="77777777" w:rsidR="00B123F1" w:rsidRDefault="00B123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36D02" w14:textId="77777777" w:rsidR="008246D6" w:rsidRDefault="00F476C4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6726DD6" wp14:editId="4EEC8F3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34D32AED" id="Straight Connector 5" o:spid="_x0000_s1026" alt="&quot;&quot;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&#13;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767A935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3EA56CF"/>
    <w:multiLevelType w:val="hybridMultilevel"/>
    <w:tmpl w:val="9ED01C04"/>
    <w:lvl w:ilvl="0" w:tplc="4DFC14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AFE98B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5E45031"/>
    <w:multiLevelType w:val="hybridMultilevel"/>
    <w:tmpl w:val="4F8C0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CE2DAE"/>
    <w:multiLevelType w:val="hybridMultilevel"/>
    <w:tmpl w:val="4A088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56F25141"/>
    <w:multiLevelType w:val="hybridMultilevel"/>
    <w:tmpl w:val="5F5CC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A265BE"/>
    <w:multiLevelType w:val="hybridMultilevel"/>
    <w:tmpl w:val="E7809968"/>
    <w:lvl w:ilvl="0" w:tplc="C87274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AD0534"/>
    <w:multiLevelType w:val="hybridMultilevel"/>
    <w:tmpl w:val="FFC6D53A"/>
    <w:lvl w:ilvl="0" w:tplc="D4069C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4226483">
    <w:abstractNumId w:val="9"/>
  </w:num>
  <w:num w:numId="2" w16cid:durableId="173999870">
    <w:abstractNumId w:val="8"/>
  </w:num>
  <w:num w:numId="3" w16cid:durableId="2118214785">
    <w:abstractNumId w:val="7"/>
  </w:num>
  <w:num w:numId="4" w16cid:durableId="1717848621">
    <w:abstractNumId w:val="6"/>
  </w:num>
  <w:num w:numId="5" w16cid:durableId="35741682">
    <w:abstractNumId w:val="11"/>
  </w:num>
  <w:num w:numId="6" w16cid:durableId="460616711">
    <w:abstractNumId w:val="3"/>
  </w:num>
  <w:num w:numId="7" w16cid:durableId="1369917229">
    <w:abstractNumId w:val="14"/>
  </w:num>
  <w:num w:numId="8" w16cid:durableId="658996714">
    <w:abstractNumId w:val="2"/>
  </w:num>
  <w:num w:numId="9" w16cid:durableId="31000314">
    <w:abstractNumId w:val="15"/>
  </w:num>
  <w:num w:numId="10" w16cid:durableId="69163277">
    <w:abstractNumId w:val="5"/>
  </w:num>
  <w:num w:numId="11" w16cid:durableId="332267589">
    <w:abstractNumId w:val="4"/>
  </w:num>
  <w:num w:numId="12" w16cid:durableId="335767756">
    <w:abstractNumId w:val="1"/>
  </w:num>
  <w:num w:numId="13" w16cid:durableId="1722483325">
    <w:abstractNumId w:val="0"/>
  </w:num>
  <w:num w:numId="14" w16cid:durableId="536047945">
    <w:abstractNumId w:val="16"/>
  </w:num>
  <w:num w:numId="15" w16cid:durableId="1935746207">
    <w:abstractNumId w:val="13"/>
  </w:num>
  <w:num w:numId="16" w16cid:durableId="562104249">
    <w:abstractNumId w:val="17"/>
  </w:num>
  <w:num w:numId="17" w16cid:durableId="1803577090">
    <w:abstractNumId w:val="18"/>
  </w:num>
  <w:num w:numId="18" w16cid:durableId="1796214374">
    <w:abstractNumId w:val="10"/>
  </w:num>
  <w:num w:numId="19" w16cid:durableId="21379471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0D9"/>
    <w:rsid w:val="000001EF"/>
    <w:rsid w:val="00007322"/>
    <w:rsid w:val="00007728"/>
    <w:rsid w:val="0001747A"/>
    <w:rsid w:val="00024584"/>
    <w:rsid w:val="00024730"/>
    <w:rsid w:val="00044D94"/>
    <w:rsid w:val="00055E95"/>
    <w:rsid w:val="0007021F"/>
    <w:rsid w:val="00075AD3"/>
    <w:rsid w:val="000B2BA5"/>
    <w:rsid w:val="000B2DB4"/>
    <w:rsid w:val="000E0017"/>
    <w:rsid w:val="000F2F8C"/>
    <w:rsid w:val="000F72F0"/>
    <w:rsid w:val="0010006E"/>
    <w:rsid w:val="001006AA"/>
    <w:rsid w:val="001045A8"/>
    <w:rsid w:val="00104AC3"/>
    <w:rsid w:val="00114A91"/>
    <w:rsid w:val="001427E1"/>
    <w:rsid w:val="001462F0"/>
    <w:rsid w:val="00154ED5"/>
    <w:rsid w:val="00163668"/>
    <w:rsid w:val="00164443"/>
    <w:rsid w:val="00171566"/>
    <w:rsid w:val="00174676"/>
    <w:rsid w:val="00174FFF"/>
    <w:rsid w:val="001755A8"/>
    <w:rsid w:val="00184014"/>
    <w:rsid w:val="00192008"/>
    <w:rsid w:val="00196DA5"/>
    <w:rsid w:val="001B42BE"/>
    <w:rsid w:val="001C0E68"/>
    <w:rsid w:val="001C4B6F"/>
    <w:rsid w:val="001D0BF1"/>
    <w:rsid w:val="001D1527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2E50"/>
    <w:rsid w:val="002638D0"/>
    <w:rsid w:val="002647D3"/>
    <w:rsid w:val="00275EAE"/>
    <w:rsid w:val="00291F77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5A1E"/>
    <w:rsid w:val="00307140"/>
    <w:rsid w:val="00316DFF"/>
    <w:rsid w:val="00325B57"/>
    <w:rsid w:val="00336056"/>
    <w:rsid w:val="003544E1"/>
    <w:rsid w:val="00354705"/>
    <w:rsid w:val="00366398"/>
    <w:rsid w:val="0039122F"/>
    <w:rsid w:val="003A0632"/>
    <w:rsid w:val="003A30E5"/>
    <w:rsid w:val="003A6ADF"/>
    <w:rsid w:val="003B5928"/>
    <w:rsid w:val="003D380F"/>
    <w:rsid w:val="003E160D"/>
    <w:rsid w:val="003E4ABA"/>
    <w:rsid w:val="003E4F4F"/>
    <w:rsid w:val="003F1D5F"/>
    <w:rsid w:val="00405128"/>
    <w:rsid w:val="00406CFF"/>
    <w:rsid w:val="00410462"/>
    <w:rsid w:val="00414528"/>
    <w:rsid w:val="00416B25"/>
    <w:rsid w:val="00420592"/>
    <w:rsid w:val="0042131D"/>
    <w:rsid w:val="004319E0"/>
    <w:rsid w:val="00437E8C"/>
    <w:rsid w:val="00440225"/>
    <w:rsid w:val="00441E8B"/>
    <w:rsid w:val="004533D6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0B9A"/>
    <w:rsid w:val="004E2794"/>
    <w:rsid w:val="00503FC1"/>
    <w:rsid w:val="00510392"/>
    <w:rsid w:val="0051217E"/>
    <w:rsid w:val="00513E2A"/>
    <w:rsid w:val="00517BCD"/>
    <w:rsid w:val="005417C0"/>
    <w:rsid w:val="00566A35"/>
    <w:rsid w:val="0056701E"/>
    <w:rsid w:val="00567E29"/>
    <w:rsid w:val="005740D7"/>
    <w:rsid w:val="005A0F26"/>
    <w:rsid w:val="005A1B10"/>
    <w:rsid w:val="005A6850"/>
    <w:rsid w:val="005B1B1B"/>
    <w:rsid w:val="005C3BA2"/>
    <w:rsid w:val="005C5932"/>
    <w:rsid w:val="005D3CA7"/>
    <w:rsid w:val="005D4CC1"/>
    <w:rsid w:val="005F4B91"/>
    <w:rsid w:val="005F4DC0"/>
    <w:rsid w:val="005F55D2"/>
    <w:rsid w:val="00610FA1"/>
    <w:rsid w:val="0062312F"/>
    <w:rsid w:val="00625F2C"/>
    <w:rsid w:val="006618E9"/>
    <w:rsid w:val="006808FF"/>
    <w:rsid w:val="0068194B"/>
    <w:rsid w:val="00692703"/>
    <w:rsid w:val="006A1962"/>
    <w:rsid w:val="006B5D48"/>
    <w:rsid w:val="006B7D7B"/>
    <w:rsid w:val="006C1A5E"/>
    <w:rsid w:val="006C1A62"/>
    <w:rsid w:val="006E1507"/>
    <w:rsid w:val="006F5860"/>
    <w:rsid w:val="00712D8B"/>
    <w:rsid w:val="007130FA"/>
    <w:rsid w:val="007273B7"/>
    <w:rsid w:val="00733E0A"/>
    <w:rsid w:val="0074403D"/>
    <w:rsid w:val="00746D44"/>
    <w:rsid w:val="007538DC"/>
    <w:rsid w:val="00757803"/>
    <w:rsid w:val="00761611"/>
    <w:rsid w:val="0078121C"/>
    <w:rsid w:val="0079206B"/>
    <w:rsid w:val="00796076"/>
    <w:rsid w:val="007B1CF7"/>
    <w:rsid w:val="007C0566"/>
    <w:rsid w:val="007C606B"/>
    <w:rsid w:val="007C6CAD"/>
    <w:rsid w:val="007D6E71"/>
    <w:rsid w:val="007E6A61"/>
    <w:rsid w:val="00801140"/>
    <w:rsid w:val="00803404"/>
    <w:rsid w:val="008246D6"/>
    <w:rsid w:val="00834955"/>
    <w:rsid w:val="0085066C"/>
    <w:rsid w:val="00855A79"/>
    <w:rsid w:val="00855B59"/>
    <w:rsid w:val="00860461"/>
    <w:rsid w:val="0086487C"/>
    <w:rsid w:val="00870B20"/>
    <w:rsid w:val="008829F8"/>
    <w:rsid w:val="00885897"/>
    <w:rsid w:val="008960D9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273ED"/>
    <w:rsid w:val="009361BA"/>
    <w:rsid w:val="00944F78"/>
    <w:rsid w:val="00946126"/>
    <w:rsid w:val="009510E7"/>
    <w:rsid w:val="00952C89"/>
    <w:rsid w:val="009571D8"/>
    <w:rsid w:val="009650EA"/>
    <w:rsid w:val="0097790C"/>
    <w:rsid w:val="00982FD8"/>
    <w:rsid w:val="0098506E"/>
    <w:rsid w:val="009916FD"/>
    <w:rsid w:val="009A0508"/>
    <w:rsid w:val="009A2607"/>
    <w:rsid w:val="009A44CE"/>
    <w:rsid w:val="009C4DA0"/>
    <w:rsid w:val="009C4DFC"/>
    <w:rsid w:val="009D44F8"/>
    <w:rsid w:val="009E3160"/>
    <w:rsid w:val="009F220C"/>
    <w:rsid w:val="009F3B05"/>
    <w:rsid w:val="009F4931"/>
    <w:rsid w:val="009F4B58"/>
    <w:rsid w:val="00A14534"/>
    <w:rsid w:val="00A16DAA"/>
    <w:rsid w:val="00A24162"/>
    <w:rsid w:val="00A25023"/>
    <w:rsid w:val="00A270EA"/>
    <w:rsid w:val="00A339EB"/>
    <w:rsid w:val="00A34BA2"/>
    <w:rsid w:val="00A36F27"/>
    <w:rsid w:val="00A373BD"/>
    <w:rsid w:val="00A42E32"/>
    <w:rsid w:val="00A46E63"/>
    <w:rsid w:val="00A51DC5"/>
    <w:rsid w:val="00A53DE1"/>
    <w:rsid w:val="00A5714C"/>
    <w:rsid w:val="00A615E1"/>
    <w:rsid w:val="00A755E8"/>
    <w:rsid w:val="00A93A5D"/>
    <w:rsid w:val="00AA0B0C"/>
    <w:rsid w:val="00AB32F8"/>
    <w:rsid w:val="00AB610B"/>
    <w:rsid w:val="00AC2ED5"/>
    <w:rsid w:val="00AD360E"/>
    <w:rsid w:val="00AD40FB"/>
    <w:rsid w:val="00AD782D"/>
    <w:rsid w:val="00AE7650"/>
    <w:rsid w:val="00AF1175"/>
    <w:rsid w:val="00B10EBE"/>
    <w:rsid w:val="00B123F1"/>
    <w:rsid w:val="00B236F1"/>
    <w:rsid w:val="00B35EFB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C51B7"/>
    <w:rsid w:val="00BD3A2A"/>
    <w:rsid w:val="00BD431F"/>
    <w:rsid w:val="00BE0264"/>
    <w:rsid w:val="00BE423E"/>
    <w:rsid w:val="00BF61AC"/>
    <w:rsid w:val="00C11993"/>
    <w:rsid w:val="00C47FA6"/>
    <w:rsid w:val="00C57FC6"/>
    <w:rsid w:val="00C66590"/>
    <w:rsid w:val="00C66A7D"/>
    <w:rsid w:val="00C779DA"/>
    <w:rsid w:val="00C814F7"/>
    <w:rsid w:val="00CA4B4D"/>
    <w:rsid w:val="00CB35C3"/>
    <w:rsid w:val="00CD116A"/>
    <w:rsid w:val="00CD323D"/>
    <w:rsid w:val="00CE4030"/>
    <w:rsid w:val="00CE64B3"/>
    <w:rsid w:val="00CF1A49"/>
    <w:rsid w:val="00D0630C"/>
    <w:rsid w:val="00D072FB"/>
    <w:rsid w:val="00D0741E"/>
    <w:rsid w:val="00D243A9"/>
    <w:rsid w:val="00D305E5"/>
    <w:rsid w:val="00D37CD3"/>
    <w:rsid w:val="00D5483D"/>
    <w:rsid w:val="00D66A52"/>
    <w:rsid w:val="00D66EFA"/>
    <w:rsid w:val="00D72A2D"/>
    <w:rsid w:val="00D9521A"/>
    <w:rsid w:val="00DA33E7"/>
    <w:rsid w:val="00DA3914"/>
    <w:rsid w:val="00DA59AA"/>
    <w:rsid w:val="00DB6915"/>
    <w:rsid w:val="00DB7E1E"/>
    <w:rsid w:val="00DC1B78"/>
    <w:rsid w:val="00DC2A2F"/>
    <w:rsid w:val="00DC600B"/>
    <w:rsid w:val="00DD233A"/>
    <w:rsid w:val="00DD53FE"/>
    <w:rsid w:val="00DE0FAA"/>
    <w:rsid w:val="00DE136D"/>
    <w:rsid w:val="00DE3371"/>
    <w:rsid w:val="00DE6534"/>
    <w:rsid w:val="00DF4D6C"/>
    <w:rsid w:val="00E01923"/>
    <w:rsid w:val="00E04E9A"/>
    <w:rsid w:val="00E14498"/>
    <w:rsid w:val="00E21829"/>
    <w:rsid w:val="00E2397A"/>
    <w:rsid w:val="00E254DB"/>
    <w:rsid w:val="00E300FC"/>
    <w:rsid w:val="00E362DB"/>
    <w:rsid w:val="00E40257"/>
    <w:rsid w:val="00E52A7A"/>
    <w:rsid w:val="00E5632B"/>
    <w:rsid w:val="00E566FD"/>
    <w:rsid w:val="00E70240"/>
    <w:rsid w:val="00E71E6B"/>
    <w:rsid w:val="00E777CD"/>
    <w:rsid w:val="00E81CC5"/>
    <w:rsid w:val="00E82962"/>
    <w:rsid w:val="00E85A87"/>
    <w:rsid w:val="00E85B4A"/>
    <w:rsid w:val="00E900E4"/>
    <w:rsid w:val="00E93712"/>
    <w:rsid w:val="00E9528E"/>
    <w:rsid w:val="00EA5099"/>
    <w:rsid w:val="00EB0945"/>
    <w:rsid w:val="00EC1351"/>
    <w:rsid w:val="00EC4CBF"/>
    <w:rsid w:val="00EE2CA8"/>
    <w:rsid w:val="00EF17E8"/>
    <w:rsid w:val="00EF51D9"/>
    <w:rsid w:val="00F130DD"/>
    <w:rsid w:val="00F24884"/>
    <w:rsid w:val="00F46FD3"/>
    <w:rsid w:val="00F476C4"/>
    <w:rsid w:val="00F55569"/>
    <w:rsid w:val="00F61DF9"/>
    <w:rsid w:val="00F81960"/>
    <w:rsid w:val="00F8769D"/>
    <w:rsid w:val="00F9034B"/>
    <w:rsid w:val="00F9350C"/>
    <w:rsid w:val="00F94EB5"/>
    <w:rsid w:val="00F9624D"/>
    <w:rsid w:val="00FB31C1"/>
    <w:rsid w:val="00FB58F2"/>
    <w:rsid w:val="00FB6BC0"/>
    <w:rsid w:val="00FC6AEA"/>
    <w:rsid w:val="00FD3D13"/>
    <w:rsid w:val="00FD42B2"/>
    <w:rsid w:val="00FE55A2"/>
    <w:rsid w:val="00FF222B"/>
    <w:rsid w:val="00FF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A463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9EB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6F5860"/>
    <w:pPr>
      <w:keepNext/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6F5860"/>
    <w:pPr>
      <w:keepNext/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5860"/>
    <w:pPr>
      <w:keepNext/>
      <w:keepLines/>
      <w:spacing w:line="480" w:lineRule="auto"/>
      <w:jc w:val="center"/>
      <w:outlineLvl w:val="3"/>
    </w:pPr>
    <w:rPr>
      <w:rFonts w:eastAsiaTheme="majorEastAsia" w:cstheme="majorBidi"/>
      <w:b/>
      <w:iCs/>
      <w:color w:val="262626" w:themeColor="text1" w:themeTint="D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FF7FA0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99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5860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5860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99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99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semiHidden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6F5860"/>
    <w:rPr>
      <w:rFonts w:eastAsiaTheme="majorEastAsia" w:cstheme="majorBidi"/>
      <w:b/>
      <w:iCs/>
      <w:color w:val="262626" w:themeColor="text1" w:themeTint="D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99"/>
    <w:qFormat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99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9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risguifarro/Library/Containers/com.microsoft.Word/Data/Library/Application%20Support/Microsoft/Office/16.0/DTS/Search/%7bA1AF6158-BB0D-D64A-926B-DB8CF3874690%7dtf4493766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6B974A6B8769144BAA0A08F223D96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F9B0E5-097A-D44B-83A5-29B146365E59}"/>
      </w:docPartPr>
      <w:docPartBody>
        <w:p w:rsidR="005516D1" w:rsidRDefault="00AE251F">
          <w:pPr>
            <w:pStyle w:val="E6B974A6B8769144BAA0A08F223D96ED"/>
          </w:pPr>
          <w:r w:rsidRPr="00F9034B">
            <w:rPr>
              <w:lang w:val="fr-FR"/>
            </w:rPr>
            <w:t>·</w:t>
          </w:r>
        </w:p>
      </w:docPartBody>
    </w:docPart>
    <w:docPart>
      <w:docPartPr>
        <w:name w:val="A8BDBB9120FB6F49A8596858792103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C9953A-9A6E-2A46-9E4F-60611C4A822A}"/>
      </w:docPartPr>
      <w:docPartBody>
        <w:p w:rsidR="005516D1" w:rsidRDefault="00AE251F">
          <w:pPr>
            <w:pStyle w:val="A8BDBB9120FB6F49A8596858792103A6"/>
          </w:pPr>
          <w:r w:rsidRPr="00CF1A49">
            <w:t>Education</w:t>
          </w:r>
        </w:p>
      </w:docPartBody>
    </w:docPart>
    <w:docPart>
      <w:docPartPr>
        <w:name w:val="5F10414360B63A4DA33F640A324F0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FDEA0C-8BC5-9244-8528-11E8A527FA2F}"/>
      </w:docPartPr>
      <w:docPartBody>
        <w:p w:rsidR="005516D1" w:rsidRDefault="00AE251F">
          <w:pPr>
            <w:pStyle w:val="5F10414360B63A4DA33F640A324F0AE2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56082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5608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5608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142965389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CDD"/>
    <w:rsid w:val="0007613D"/>
    <w:rsid w:val="001D4283"/>
    <w:rsid w:val="00200F5F"/>
    <w:rsid w:val="00212580"/>
    <w:rsid w:val="00305A1E"/>
    <w:rsid w:val="00407BAC"/>
    <w:rsid w:val="00436CDD"/>
    <w:rsid w:val="00450190"/>
    <w:rsid w:val="005516D1"/>
    <w:rsid w:val="00742885"/>
    <w:rsid w:val="00760BD3"/>
    <w:rsid w:val="008C0B3C"/>
    <w:rsid w:val="00AE251F"/>
    <w:rsid w:val="00B00260"/>
    <w:rsid w:val="00B2071C"/>
    <w:rsid w:val="00B8150B"/>
    <w:rsid w:val="00F45971"/>
    <w:rsid w:val="00F5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qFormat="1"/>
    <w:lsdException w:name="Subtle Reference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99"/>
    <w:qFormat/>
    <w:rPr>
      <w:b/>
      <w:iCs/>
      <w:color w:val="262626" w:themeColor="text1" w:themeTint="D9"/>
    </w:rPr>
  </w:style>
  <w:style w:type="paragraph" w:customStyle="1" w:styleId="E6B974A6B8769144BAA0A08F223D96ED">
    <w:name w:val="E6B974A6B8769144BAA0A08F223D96ED"/>
  </w:style>
  <w:style w:type="character" w:styleId="SubtleReference">
    <w:name w:val="Subtle Reference"/>
    <w:basedOn w:val="DefaultParagraphFont"/>
    <w:uiPriority w:val="99"/>
    <w:qFormat/>
    <w:rsid w:val="00436CDD"/>
    <w:rPr>
      <w:b/>
      <w:caps w:val="0"/>
      <w:smallCaps/>
      <w:color w:val="595959" w:themeColor="text1" w:themeTint="A6"/>
    </w:rPr>
  </w:style>
  <w:style w:type="paragraph" w:customStyle="1" w:styleId="A8BDBB9120FB6F49A8596858792103A6">
    <w:name w:val="A8BDBB9120FB6F49A8596858792103A6"/>
  </w:style>
  <w:style w:type="paragraph" w:styleId="ListBullet">
    <w:name w:val="List Bullet"/>
    <w:basedOn w:val="Normal"/>
    <w:uiPriority w:val="99"/>
    <w:qFormat/>
    <w:rsid w:val="00436CDD"/>
    <w:pPr>
      <w:numPr>
        <w:numId w:val="1"/>
      </w:numPr>
    </w:pPr>
    <w:rPr>
      <w:rFonts w:eastAsiaTheme="minorHAnsi"/>
      <w:color w:val="595959" w:themeColor="text1" w:themeTint="A6"/>
      <w:sz w:val="22"/>
      <w:szCs w:val="22"/>
    </w:rPr>
  </w:style>
  <w:style w:type="paragraph" w:customStyle="1" w:styleId="5F10414360B63A4DA33F640A324F0AE2">
    <w:name w:val="5F10414360B63A4DA33F640A324F0A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{A1AF6158-BB0D-D64A-926B-DB8CF3874690}tf44937668_win32.dotx</Template>
  <TotalTime>0</TotalTime>
  <Pages>3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2023-08-13T01:25:00Z</dcterms:created>
  <dcterms:modified xsi:type="dcterms:W3CDTF">2025-03-10T05:00:00Z</dcterms:modified>
  <cp:category/>
</cp:coreProperties>
</file>